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3C46" w14:textId="77777777" w:rsidR="006D2178" w:rsidRDefault="006D2178" w:rsidP="006D21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1C7E197" w14:textId="77777777" w:rsidR="00665471" w:rsidRDefault="00665471" w:rsidP="006D21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E003E32" w14:textId="77777777" w:rsidR="00665471" w:rsidRDefault="00665471" w:rsidP="006D21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396C0B4" w14:textId="77777777" w:rsidR="006D2178" w:rsidRDefault="006D2178" w:rsidP="006D21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0FE7A9D" w14:textId="77777777" w:rsidR="006D2178" w:rsidRDefault="006D2178" w:rsidP="006D21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7D63778" w14:textId="77777777" w:rsidR="006D2178" w:rsidRDefault="006D2178" w:rsidP="006D21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B42F777" w14:textId="77777777" w:rsidR="006D2178" w:rsidRDefault="006D2178" w:rsidP="006D21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F968863" w14:textId="101AB29D" w:rsidR="006D2178" w:rsidRPr="006D2178" w:rsidRDefault="006D2178" w:rsidP="006D21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SELLER’S ASSIGNMENT OF A LAND CONTRACT INTEREST</w:t>
      </w:r>
    </w:p>
    <w:p w14:paraId="1CFAED3F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6C54F7" w14:textId="161C211B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Effective as of </w:t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{effective_date},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begin"/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instrText xml:space="preserve"> MERGEFIELD Entity_name </w:instrText>
      </w:r>
      <w:r w:rsidR="00411D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separate"/>
      </w:r>
      <w:r w:rsidR="006F550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{seller_name}</w:t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end"/>
      </w:r>
      <w:r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/>
      </w:r>
      <w:r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{seller_type}, </w:t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who’s</w:t>
      </w:r>
      <w:r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Address</w:t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is {seller_address}</w:t>
      </w:r>
      <w:r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/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/>
      </w:r>
      <w:r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Seller-Assignor) warrants and assigns to </w:t>
      </w:r>
      <w:r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="00AA58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{assignee_name}</w:t>
      </w:r>
      <w:r w:rsidR="00996967"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{assignee_type}</w:t>
      </w:r>
      <w:r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and </w:t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who’s </w:t>
      </w:r>
      <w:r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Address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969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</w:t>
      </w:r>
      <w:r w:rsidR="00AA58FB" w:rsidRPr="00AA58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{assignee_address}</w:t>
      </w:r>
      <w:r w:rsidR="009969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(Assignee) Seller-Assignor’s interest in a land contract dated </w:t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begin"/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instrText xml:space="preserve"> MERGEFIELD "Date_of_LC" </w:instrText>
      </w:r>
      <w:r w:rsidR="00411D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separate"/>
      </w:r>
      <w:r w:rsidR="006F550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{lc_date}</w:t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end"/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between Seller-Assignor and </w:t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begin"/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instrText xml:space="preserve"> MERGEFIELD LC_name </w:instrText>
      </w:r>
      <w:r w:rsidR="00411D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separate"/>
      </w:r>
      <w:r w:rsidR="006F550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{buyer_name}</w:t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end"/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and who’s Address is, </w:t>
      </w:r>
      <w:r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begin"/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instrText xml:space="preserve"> MERGEFIELD LC_Buyer_Address </w:instrText>
      </w:r>
      <w:r w:rsidR="00411D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separate"/>
      </w:r>
      <w:r w:rsidR="006F550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{buyer_address}</w:t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end"/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(Buyer) together with all funds due and to become due under the land contract, for valuable consideration, receipt of which is acknowledged.</w:t>
      </w:r>
    </w:p>
    <w:p w14:paraId="140461B9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25AF75" w14:textId="335DBFDC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real property that is subject to the land contract is located in the City of </w:t>
      </w:r>
      <w:r w:rsidR="00A11D91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A11D91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Building_City </w:instrText>
      </w:r>
      <w:r w:rsidR="00411D96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6F550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{city}</w:t>
      </w:r>
      <w:r w:rsidR="00A11D91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="0099696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County of </w:t>
      </w:r>
      <w:r w:rsidR="00996967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996967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County </w:instrText>
      </w:r>
      <w:r w:rsidR="00B45377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6F550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{county}</w:t>
      </w:r>
      <w:r w:rsidR="00996967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, and State Michigan, more particularly described as:</w:t>
      </w:r>
    </w:p>
    <w:p w14:paraId="4BC8C64A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AB63A1" w14:textId="4278A0BD" w:rsidR="006D2178" w:rsidRDefault="00A11D91" w:rsidP="00996967">
      <w:pPr>
        <w:spacing w:after="0" w:line="240" w:lineRule="auto"/>
        <w:ind w:firstLine="720"/>
        <w:rPr>
          <w:rFonts w:ascii="Times New Roman" w:eastAsia="Times New Roman" w:hAnsi="Times New Roman" w:cs="Times New Roman"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mallCaps/>
          <w:color w:val="000000"/>
          <w:sz w:val="24"/>
          <w:szCs w:val="24"/>
        </w:rPr>
        <w:fldChar w:fldCharType="begin"/>
      </w:r>
      <w:r>
        <w:rPr>
          <w:rFonts w:ascii="Times New Roman" w:eastAsia="Times New Roman" w:hAnsi="Times New Roman" w:cs="Times New Roman"/>
          <w:smallCaps/>
          <w:color w:val="000000"/>
          <w:sz w:val="24"/>
          <w:szCs w:val="24"/>
        </w:rPr>
        <w:instrText xml:space="preserve"> MERGEFIELD Legal_Discription </w:instrText>
      </w:r>
      <w:r w:rsidR="00411D96">
        <w:rPr>
          <w:rFonts w:ascii="Times New Roman" w:eastAsia="Times New Roman" w:hAnsi="Times New Roman" w:cs="Times New Roman"/>
          <w:smallCaps/>
          <w:color w:val="000000"/>
          <w:sz w:val="24"/>
          <w:szCs w:val="24"/>
        </w:rPr>
        <w:fldChar w:fldCharType="separate"/>
      </w:r>
      <w:r w:rsidR="006F5500">
        <w:rPr>
          <w:rFonts w:ascii="Times New Roman" w:eastAsia="Times New Roman" w:hAnsi="Times New Roman" w:cs="Times New Roman"/>
          <w:smallCaps/>
          <w:noProof/>
          <w:color w:val="000000"/>
          <w:sz w:val="24"/>
          <w:szCs w:val="24"/>
        </w:rPr>
        <w:t>{legal_description}</w:t>
      </w:r>
      <w:r>
        <w:rPr>
          <w:rFonts w:ascii="Times New Roman" w:eastAsia="Times New Roman" w:hAnsi="Times New Roman" w:cs="Times New Roman"/>
          <w:smallCaps/>
          <w:color w:val="000000"/>
          <w:sz w:val="24"/>
          <w:szCs w:val="24"/>
        </w:rPr>
        <w:fldChar w:fldCharType="end"/>
      </w:r>
    </w:p>
    <w:p w14:paraId="49359E58" w14:textId="77777777" w:rsidR="00996967" w:rsidRPr="006D2178" w:rsidRDefault="00996967" w:rsidP="0099696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11A070F" w14:textId="6535FF26" w:rsidR="006D2178" w:rsidRPr="006D2178" w:rsidRDefault="006D2178" w:rsidP="006D2178">
      <w:pPr>
        <w:spacing w:after="0" w:line="240" w:lineRule="auto"/>
        <w:ind w:left="720" w:right="720"/>
        <w:rPr>
          <w:rFonts w:ascii="Times New Roman" w:eastAsia="Times New Roman" w:hAnsi="Times New Roman" w:cs="Times New Roman"/>
          <w:sz w:val="24"/>
          <w:szCs w:val="24"/>
        </w:rPr>
      </w:pP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TAX ID NUMBER</w:t>
      </w:r>
      <w:r w:rsidR="002C4AF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A031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03122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A03122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"Tax_ID_Number_" </w:instrText>
      </w:r>
      <w:r w:rsidR="00B45377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6F550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{parcel_id}</w:t>
      </w:r>
      <w:r w:rsidR="00A03122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 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 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 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 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 </w:t>
      </w:r>
    </w:p>
    <w:p w14:paraId="2E8D8FC2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D0DFFE" w14:textId="7B9AD94A" w:rsidR="006D2178" w:rsidRPr="006D2178" w:rsidRDefault="006D2178" w:rsidP="006D2178">
      <w:pPr>
        <w:spacing w:after="0" w:line="240" w:lineRule="auto"/>
        <w:ind w:left="720" w:right="720"/>
        <w:rPr>
          <w:rFonts w:ascii="Times New Roman" w:eastAsia="Times New Roman" w:hAnsi="Times New Roman" w:cs="Times New Roman"/>
          <w:sz w:val="24"/>
          <w:szCs w:val="24"/>
        </w:rPr>
      </w:pP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COMMONLY KNOWN AS:</w:t>
      </w:r>
      <w:r w:rsidR="00A11D91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 w:rsidR="00A11D91"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Know_AS_ </w:instrText>
      </w:r>
      <w:r w:rsidR="00411D96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 w:rsidR="006F5500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{street_address}</w:t>
      </w:r>
      <w:r w:rsidR="00A11D91"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 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 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 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 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 </w:t>
      </w:r>
    </w:p>
    <w:p w14:paraId="732DD6EE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9B697D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178">
        <w:rPr>
          <w:rFonts w:ascii="Times New Roman" w:eastAsia="Times New Roman" w:hAnsi="Times New Roman" w:cs="Times New Roman"/>
          <w:color w:val="000000"/>
        </w:rPr>
        <w:t>(the Premises). </w:t>
      </w:r>
    </w:p>
    <w:p w14:paraId="252AB229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D5CEF" w14:textId="26B8981B" w:rsid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Seller-Assignor covenants that the outstanding principal balance on the contract is </w:t>
      </w:r>
      <w:r w:rsidR="00A11D91">
        <w:rPr>
          <w:rFonts w:ascii="Times New Roman" w:eastAsia="Times New Roman" w:hAnsi="Times New Roman" w:cs="Times New Roman"/>
          <w:color w:val="000000"/>
          <w:sz w:val="24"/>
          <w:szCs w:val="24"/>
        </w:rPr>
        <w:t>$</w:t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begin"/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instrText xml:space="preserve"> MERGEFIELD LC_BALANCE_ </w:instrText>
      </w:r>
      <w:r w:rsidR="00411D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separate"/>
      </w:r>
      <w:r w:rsidR="006F550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{lc_balance}</w:t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end"/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with interest accruing at</w:t>
      </w:r>
      <w:r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begin"/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instrText xml:space="preserve"> MERGEFIELD Interest_Rate </w:instrText>
      </w:r>
      <w:r w:rsidR="00411D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separate"/>
      </w:r>
      <w:r w:rsidR="006F550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{interest_rate}</w:t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end"/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% 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begin"/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instrText xml:space="preserve"> MERGEFIELD Interest_Paid_Through </w:instrText>
      </w:r>
      <w:r w:rsidR="00411D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separate"/>
      </w:r>
      <w:r w:rsidR="006F550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{interest_paid_through}</w:t>
      </w:r>
      <w:r w:rsidR="00A11D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end"/>
      </w:r>
    </w:p>
    <w:p w14:paraId="7EEC1F29" w14:textId="77777777" w:rsidR="00996967" w:rsidRPr="006D2178" w:rsidRDefault="00996967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30908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Seller-Assignor warrants that Seller-Assignor has completed all Seller-Assignor’s obligations under the contract to be performed by this date and that neither Seller-Assignor nor Buyer is in default on the contract.</w:t>
      </w:r>
    </w:p>
    <w:p w14:paraId="454E20F8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3923F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Assignee agrees to perform Seller-Assignor’s obligations under the contract arising after this date.</w:t>
      </w:r>
    </w:p>
    <w:p w14:paraId="5E1E7804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94"/>
        <w:gridCol w:w="3808"/>
      </w:tblGrid>
      <w:tr w:rsidR="006D2178" w:rsidRPr="006D2178" w14:paraId="0BF6813B" w14:textId="77777777" w:rsidTr="006D2178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51EF1854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78C2C1" w14:textId="77777777" w:rsidR="00665471" w:rsidRDefault="0066547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243D18" w14:textId="77777777" w:rsidR="00665471" w:rsidRDefault="0066547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1A8A6D" w14:textId="77777777" w:rsidR="00665471" w:rsidRDefault="0066547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E5A1CC" w14:textId="77777777" w:rsidR="00665471" w:rsidRDefault="0066547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720CB82" w14:textId="77777777" w:rsidR="00665471" w:rsidRDefault="0066547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43BD6AC" w14:textId="77777777" w:rsidR="00665471" w:rsidRDefault="0066547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4D0804E" w14:textId="77777777" w:rsidR="00665471" w:rsidRDefault="0066547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C85376A" w14:textId="512E35BD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Dated: </w:t>
            </w:r>
            <w:r w:rsidR="00AA58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{signing_date}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7DABC2BC" w14:textId="77777777" w:rsidR="006D2178" w:rsidRPr="006D2178" w:rsidRDefault="006D2178" w:rsidP="006D217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415A8F59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CB648E" w14:textId="77777777" w:rsidR="00665471" w:rsidRDefault="0066547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B53183C" w14:textId="77777777" w:rsidR="00665471" w:rsidRDefault="0066547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30B87E0" w14:textId="77777777" w:rsidR="00665471" w:rsidRDefault="0066547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A3C1F50" w14:textId="77777777" w:rsidR="00665471" w:rsidRDefault="0066547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4E48D0E" w14:textId="77777777" w:rsidR="00665471" w:rsidRDefault="0066547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DF93611" w14:textId="77777777" w:rsidR="00665471" w:rsidRDefault="0066547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2EF1D33" w14:textId="77777777" w:rsidR="00665471" w:rsidRDefault="0066547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A3A1648" w14:textId="4CCAB2B3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  <w:p w14:paraId="266BBFD6" w14:textId="6B03BE61" w:rsidR="00AA58FB" w:rsidRDefault="00AA58FB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{seller_signatory_name}, {seller_signatory_title}</w:t>
            </w:r>
          </w:p>
          <w:p w14:paraId="3175B6E7" w14:textId="7B1B6F16" w:rsidR="006D2178" w:rsidRPr="006D2178" w:rsidRDefault="00A11D91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instrText xml:space="preserve"> MERGEFIELD Entity_name </w:instrText>
            </w:r>
            <w:r w:rsidR="00411D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fldChar w:fldCharType="separate"/>
            </w:r>
            <w:r w:rsidR="006F5500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</w:rPr>
              <w:t>{seller_name}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fldChar w:fldCharType="end"/>
            </w:r>
          </w:p>
        </w:tc>
      </w:tr>
    </w:tbl>
    <w:p w14:paraId="0AC86896" w14:textId="77777777" w:rsidR="006D2178" w:rsidRPr="006D2178" w:rsidRDefault="006D2178" w:rsidP="006D217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68"/>
      </w:tblGrid>
      <w:tr w:rsidR="006D2178" w:rsidRPr="006D2178" w14:paraId="5A299DDE" w14:textId="77777777" w:rsidTr="006D2178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3635E0D5" w14:textId="7B9FE0D9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STATE OF {seller_notary_state}</w:t>
            </w:r>
            <w:r w:rsidR="002D04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r w:rsidR="00A11D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4BFF1CFA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07753F" w14:textId="3D7EB78F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2178" w:rsidRPr="006D2178" w14:paraId="259E3576" w14:textId="77777777" w:rsidTr="006D2178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43EEC401" w14:textId="6AD00696" w:rsidR="00BB4150" w:rsidRDefault="00BB4150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7EAED3" w14:textId="0929064C" w:rsidR="006D2178" w:rsidRPr="006D2178" w:rsidRDefault="00BB4150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{seller_notary_county}</w:t>
            </w:r>
            <w:r w:rsidR="006D2178"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COUNTY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0005CA25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2899B9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4175BCD2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98CAB" w14:textId="1596D06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Acknowledged before me in </w:t>
      </w:r>
      <w:r w:rsidR="00AA58FB">
        <w:rPr>
          <w:rFonts w:ascii="Times New Roman" w:eastAsia="Times New Roman" w:hAnsi="Times New Roman" w:cs="Times New Roman"/>
          <w:color w:val="000000"/>
          <w:sz w:val="24"/>
          <w:szCs w:val="24"/>
        </w:rPr>
        <w:t>{seller_notary_county}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County, {seller_notary_state} on </w:t>
      </w:r>
      <w:r w:rsidR="00AA58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{signing_date}</w:t>
      </w:r>
      <w:proofErr w:type="gramStart"/>
      <w:r w:rsidR="00AA58F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/>
      </w:r>
      <w:proofErr w:type="gramEnd"/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</w:t>
      </w:r>
      <w:r w:rsidR="009969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{seller_signatory_name}, {seller_signatory_title}</w:t>
      </w:r>
      <w:r w:rsidR="006D12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 </w:t>
      </w:r>
      <w:r w:rsidR="006D12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begin"/>
      </w:r>
      <w:r w:rsidR="006D12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instrText xml:space="preserve"> MERGEFIELD "Entity_name" </w:instrText>
      </w:r>
      <w:r w:rsidR="00411D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separate"/>
      </w:r>
      <w:r w:rsidR="006F5500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{seller_name}</w:t>
      </w:r>
      <w:r w:rsidR="006D12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fldChar w:fldCharType="end"/>
      </w:r>
    </w:p>
    <w:p w14:paraId="20F667CC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94"/>
        <w:gridCol w:w="3568"/>
      </w:tblGrid>
      <w:tr w:rsidR="006D2178" w:rsidRPr="006D2178" w14:paraId="3C3EE85C" w14:textId="77777777" w:rsidTr="006D2178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27F8B143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B51B01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  <w:p w14:paraId="60D9A9A9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4EB05B" w14:textId="6211E70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Notary public, State of {seller_notary_state}, County of</w:t>
            </w:r>
            <w:r w:rsidR="00AA58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{seller_notary_county}</w:t>
            </w:r>
          </w:p>
          <w:p w14:paraId="7AD0657A" w14:textId="794D5A68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My commission expires</w:t>
            </w:r>
            <w:r w:rsidRPr="006D21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{seller_commission_expires}</w:t>
            </w:r>
          </w:p>
          <w:p w14:paraId="27D1F208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2178" w:rsidRPr="006D2178" w14:paraId="63FDAAD6" w14:textId="77777777" w:rsidTr="006D2178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5464E7E3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6C4084" w14:textId="77777777" w:rsidR="00AA58FB" w:rsidRDefault="00AA58FB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E20E0D5" w14:textId="20E4BE7B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Dated: _________________________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0E5E1E67" w14:textId="77777777" w:rsidR="006D2178" w:rsidRPr="006D2178" w:rsidRDefault="006D2178" w:rsidP="006D217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4BC112C9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1EF601" w14:textId="77777777" w:rsidR="00AA58FB" w:rsidRDefault="00AA58FB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E0D7A63" w14:textId="5A0CC199" w:rsidR="00AA58FB" w:rsidRPr="00AA58FB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  <w:p w14:paraId="204379D0" w14:textId="0CCA2FCE" w:rsidR="00AA58FB" w:rsidRDefault="00AA58FB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{assignee_signatory_name}, {assignee_signatory_title} </w:t>
            </w:r>
          </w:p>
          <w:p w14:paraId="4C1F333E" w14:textId="3A59848A" w:rsidR="006D2178" w:rsidRPr="006D2178" w:rsidRDefault="00AA58FB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{assignee_name}</w:t>
            </w:r>
            <w:r w:rsidR="00996967" w:rsidRPr="006D21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158FC15D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68"/>
      </w:tblGrid>
      <w:tr w:rsidR="006D2178" w:rsidRPr="006D2178" w14:paraId="50941352" w14:textId="77777777" w:rsidTr="006D2178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46F9DCA9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930AFE" w14:textId="26D899AA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STATE OF </w:t>
            </w:r>
            <w:r w:rsidR="00AA58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{assignee_notary_state}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7619BD0A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7611C2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6D2178" w:rsidRPr="006D2178" w14:paraId="5F27F87A" w14:textId="77777777" w:rsidTr="006D2178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5BB61471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3B2337" w14:textId="7DE2FCAD" w:rsidR="006D2178" w:rsidRPr="006D2178" w:rsidRDefault="00AA58FB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{assignee_notary_county}</w:t>
            </w:r>
            <w:r w:rsidR="006D2178"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COUNTY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3EC2F1F6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C9434E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1B7444CD" w14:textId="77777777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803633" w14:textId="336D102A" w:rsidR="006D2178" w:rsidRPr="006D2178" w:rsidRDefault="006D2178" w:rsidP="006D2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Acknowledged before me in </w:t>
      </w:r>
      <w:r w:rsidR="00AA58FB">
        <w:rPr>
          <w:rFonts w:ascii="Times New Roman" w:eastAsia="Times New Roman" w:hAnsi="Times New Roman" w:cs="Times New Roman"/>
          <w:color w:val="000000"/>
          <w:sz w:val="24"/>
          <w:szCs w:val="24"/>
        </w:rPr>
        <w:t>{assignee_notary_county}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County, </w:t>
      </w:r>
      <w:r w:rsidR="00AA58FB">
        <w:rPr>
          <w:rFonts w:ascii="Times New Roman" w:eastAsia="Times New Roman" w:hAnsi="Times New Roman" w:cs="Times New Roman"/>
          <w:color w:val="000000"/>
          <w:sz w:val="24"/>
          <w:szCs w:val="24"/>
        </w:rPr>
        <w:t>{assignee_notary_state}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</w:t>
      </w:r>
      <w:r w:rsidR="00F236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D04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{assignee_ack_date}</w:t>
      </w:r>
      <w:proofErr w:type="gramStart"/>
      <w:r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/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D04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>by</w:t>
      </w:r>
      <w:proofErr w:type="gramEnd"/>
      <w:r w:rsidRPr="006D217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A58FB">
        <w:rPr>
          <w:rFonts w:ascii="Times New Roman" w:eastAsia="Times New Roman" w:hAnsi="Times New Roman" w:cs="Times New Roman"/>
          <w:color w:val="000000"/>
          <w:sz w:val="24"/>
          <w:szCs w:val="24"/>
        </w:rPr>
        <w:t>{assignee_signatory_name}, {assignee_signatory_title} of {assignee_name}</w:t>
      </w:r>
      <w:r w:rsidRPr="006D21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 </w:t>
      </w:r>
      <w:r w:rsidRPr="006D2178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3"/>
        <w:gridCol w:w="184"/>
        <w:gridCol w:w="184"/>
      </w:tblGrid>
      <w:tr w:rsidR="006D2178" w:rsidRPr="006D2178" w14:paraId="3BDB3DF2" w14:textId="77777777" w:rsidTr="006D2178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2C75BF92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  <w:p w14:paraId="3C4305AD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3D9C2E" w14:textId="49C59D74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Notary public, State of </w:t>
            </w:r>
            <w:r w:rsidR="00AA58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{assignee_notary_state}</w:t>
            </w: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County of </w:t>
            </w:r>
            <w:r w:rsidR="00AA58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{assignee_notary_county}</w:t>
            </w:r>
          </w:p>
          <w:p w14:paraId="409D84DA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My commission </w:t>
            </w:r>
            <w:proofErr w:type="gramStart"/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expires </w:t>
            </w:r>
            <w:r w:rsidRPr="006D21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{assignee_commission_expires}</w:t>
            </w:r>
            <w:proofErr w:type="gramEnd"/>
            <w:r w:rsidRPr="006D217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/>
            </w:r>
          </w:p>
          <w:p w14:paraId="75FE67A6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2178" w:rsidRPr="006D2178" w14:paraId="66519A2A" w14:textId="77777777" w:rsidTr="006D2178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23FCB17A" w14:textId="5F86040B" w:rsidR="006D2178" w:rsidRPr="006D2178" w:rsidRDefault="002D04F6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0316439" w14:textId="77777777" w:rsidR="006D2178" w:rsidRPr="006D2178" w:rsidRDefault="006D2178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1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Drafted by and when recorded return to:</w:t>
            </w:r>
          </w:p>
          <w:p w14:paraId="77EFD87E" w14:textId="77777777" w:rsidR="006D2178" w:rsidRDefault="005E3C8E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{drafter_name}</w:t>
            </w:r>
          </w:p>
          <w:p w14:paraId="78C3AC43" w14:textId="77777777" w:rsidR="005E3C8E" w:rsidRDefault="005E3C8E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{drafter_address}</w:t>
            </w:r>
          </w:p>
          <w:p w14:paraId="71DE9C72" w14:textId="192FA39F" w:rsidR="005E3C8E" w:rsidRPr="006D2178" w:rsidRDefault="005E3C8E" w:rsidP="006D2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{drafter_csz}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0424B508" w14:textId="77777777" w:rsidR="006D2178" w:rsidRPr="006D2178" w:rsidRDefault="006D2178" w:rsidP="006D217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44" w:type="dxa"/>
              <w:bottom w:w="0" w:type="dxa"/>
              <w:right w:w="44" w:type="dxa"/>
            </w:tcMar>
            <w:hideMark/>
          </w:tcPr>
          <w:p w14:paraId="0F41B1E0" w14:textId="77777777" w:rsidR="006D2178" w:rsidRPr="006D2178" w:rsidRDefault="006D2178" w:rsidP="006D217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39A8DA" w14:textId="77777777" w:rsidR="001C4213" w:rsidRDefault="001C4213"/>
    <w:sectPr w:rsidR="001C4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8AD6D" w14:textId="77777777" w:rsidR="00CA7854" w:rsidRDefault="00CA7854" w:rsidP="00160CFC">
      <w:pPr>
        <w:spacing w:after="0" w:line="240" w:lineRule="auto"/>
      </w:pPr>
      <w:r>
        <w:separator/>
      </w:r>
    </w:p>
  </w:endnote>
  <w:endnote w:type="continuationSeparator" w:id="0">
    <w:p w14:paraId="5EEDE302" w14:textId="77777777" w:rsidR="00CA7854" w:rsidRDefault="00CA7854" w:rsidP="00160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0B803" w14:textId="77777777" w:rsidR="00CA7854" w:rsidRDefault="00CA7854" w:rsidP="00160CFC">
      <w:pPr>
        <w:spacing w:after="0" w:line="240" w:lineRule="auto"/>
      </w:pPr>
      <w:r>
        <w:separator/>
      </w:r>
    </w:p>
  </w:footnote>
  <w:footnote w:type="continuationSeparator" w:id="0">
    <w:p w14:paraId="5C5E5701" w14:textId="77777777" w:rsidR="00CA7854" w:rsidRDefault="00CA7854" w:rsidP="00160C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78"/>
    <w:rsid w:val="00016980"/>
    <w:rsid w:val="00076F8A"/>
    <w:rsid w:val="001015A2"/>
    <w:rsid w:val="00102F06"/>
    <w:rsid w:val="00160CFC"/>
    <w:rsid w:val="00176FD1"/>
    <w:rsid w:val="001C4213"/>
    <w:rsid w:val="002729AC"/>
    <w:rsid w:val="002C4AF4"/>
    <w:rsid w:val="002D04F6"/>
    <w:rsid w:val="003B5B81"/>
    <w:rsid w:val="003D35D7"/>
    <w:rsid w:val="00411D96"/>
    <w:rsid w:val="00415B1B"/>
    <w:rsid w:val="0042503A"/>
    <w:rsid w:val="0049544E"/>
    <w:rsid w:val="005067A3"/>
    <w:rsid w:val="00513EDA"/>
    <w:rsid w:val="0055613D"/>
    <w:rsid w:val="005C1D52"/>
    <w:rsid w:val="005E3C8E"/>
    <w:rsid w:val="00665471"/>
    <w:rsid w:val="00676CE0"/>
    <w:rsid w:val="006D12D2"/>
    <w:rsid w:val="006D2178"/>
    <w:rsid w:val="006F5500"/>
    <w:rsid w:val="007427F0"/>
    <w:rsid w:val="007703BA"/>
    <w:rsid w:val="007A5F5D"/>
    <w:rsid w:val="00906B8F"/>
    <w:rsid w:val="00996967"/>
    <w:rsid w:val="009A5E60"/>
    <w:rsid w:val="00A03122"/>
    <w:rsid w:val="00A11D91"/>
    <w:rsid w:val="00AA58FB"/>
    <w:rsid w:val="00B45377"/>
    <w:rsid w:val="00BB4150"/>
    <w:rsid w:val="00BE5345"/>
    <w:rsid w:val="00BE723F"/>
    <w:rsid w:val="00C92F93"/>
    <w:rsid w:val="00CA3927"/>
    <w:rsid w:val="00CA7854"/>
    <w:rsid w:val="00E84003"/>
    <w:rsid w:val="00F23647"/>
    <w:rsid w:val="00F9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027B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2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60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CFC"/>
  </w:style>
  <w:style w:type="paragraph" w:styleId="Footer">
    <w:name w:val="footer"/>
    <w:basedOn w:val="Normal"/>
    <w:link w:val="FooterChar"/>
    <w:uiPriority w:val="99"/>
    <w:unhideWhenUsed/>
    <w:rsid w:val="00160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036C9-2A92-4DED-B16A-E88CE07D5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LC Sellers Assignment Template with merge fields</Template>
  <TotalTime>185</TotalTime>
  <Pages>2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Cox</dc:creator>
  <cp:keywords/>
  <dc:description/>
  <cp:lastModifiedBy>Chris Garner</cp:lastModifiedBy>
  <cp:revision>17</cp:revision>
  <dcterms:created xsi:type="dcterms:W3CDTF">2025-09-03T12:55:00Z</dcterms:created>
  <dcterms:modified xsi:type="dcterms:W3CDTF">2025-09-24T14:01:00Z</dcterms:modified>
</cp:coreProperties>
</file>